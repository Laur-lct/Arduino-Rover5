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174C" w:rsidRPr="004A3B39" w:rsidRDefault="004D174C" w:rsidP="00D306CC">
      <w:pPr>
        <w:pStyle w:val="PlainText"/>
        <w:rPr>
          <w:lang w:val="ru-RU"/>
        </w:rPr>
      </w:pPr>
    </w:p>
    <w:p w:rsidR="004D174C" w:rsidRDefault="004D174C" w:rsidP="00D306CC">
      <w:pPr>
        <w:pStyle w:val="PlainText"/>
        <w:rPr>
          <w:lang w:val="ru-RU"/>
        </w:rPr>
      </w:pPr>
      <w:r w:rsidRPr="003C7DAE">
        <w:rPr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0.5pt;height:193.5pt">
            <v:imagedata r:id="rId5" o:title="" croptop="5768f" cropbottom="7410f" cropleft="14121f" cropright="5100f"/>
          </v:shape>
        </w:pict>
      </w:r>
      <w:r>
        <w:rPr>
          <w:lang w:val="ru-RU"/>
        </w:rPr>
        <w:t xml:space="preserve"> Фотку еще переделаю </w:t>
      </w:r>
      <w:r w:rsidRPr="00042D2F">
        <w:rPr>
          <w:lang w:val="ru-RU"/>
        </w:rPr>
        <w:sym w:font="Wingdings" w:char="F04A"/>
      </w:r>
    </w:p>
    <w:p w:rsidR="004D174C" w:rsidRDefault="004D174C" w:rsidP="00D306CC">
      <w:pPr>
        <w:pStyle w:val="PlainText"/>
        <w:rPr>
          <w:lang w:val="ru-RU"/>
        </w:rPr>
      </w:pPr>
    </w:p>
    <w:p w:rsidR="004D174C" w:rsidRDefault="004D174C" w:rsidP="004A3B39">
      <w:pPr>
        <w:pStyle w:val="PlainText"/>
        <w:rPr>
          <w:lang w:val="ru-RU"/>
        </w:rPr>
      </w:pPr>
    </w:p>
    <w:p w:rsidR="004D174C" w:rsidRDefault="004D174C" w:rsidP="004A3B39">
      <w:pPr>
        <w:pStyle w:val="PlainText"/>
        <w:rPr>
          <w:lang w:val="ru-RU"/>
        </w:rPr>
      </w:pPr>
    </w:p>
    <w:p w:rsidR="004D174C" w:rsidRDefault="004D174C" w:rsidP="004A3B39">
      <w:pPr>
        <w:pStyle w:val="PlainText"/>
        <w:rPr>
          <w:lang w:val="ru-RU"/>
        </w:rPr>
      </w:pPr>
      <w:r>
        <w:rPr>
          <w:lang w:val="ru-RU"/>
        </w:rPr>
        <w:t>Общее описание и идеи предполагаемой конструкции:</w:t>
      </w:r>
    </w:p>
    <w:p w:rsidR="004D174C" w:rsidRDefault="004D174C" w:rsidP="004A3B39">
      <w:pPr>
        <w:pStyle w:val="PlainText"/>
        <w:rPr>
          <w:lang w:val="ru-RU"/>
        </w:rPr>
      </w:pPr>
    </w:p>
    <w:p w:rsidR="004D174C" w:rsidRDefault="004D174C" w:rsidP="004A3B39">
      <w:pPr>
        <w:pStyle w:val="PlainText"/>
        <w:rPr>
          <w:lang w:val="ru-RU"/>
        </w:rPr>
      </w:pPr>
      <w:r>
        <w:rPr>
          <w:lang w:val="ru-RU"/>
        </w:rPr>
        <w:t xml:space="preserve">Помимо всего прочего, на роботе будет выход </w:t>
      </w:r>
      <w:r>
        <w:rPr>
          <w:lang w:val="en-US"/>
        </w:rPr>
        <w:t>USB</w:t>
      </w:r>
      <w:r>
        <w:rPr>
          <w:lang w:val="ru-RU"/>
        </w:rPr>
        <w:t>, кнопочный выключатель, кнопка переключения режимов, статусный светодиод (или 2), контакты для зарядной станции.</w:t>
      </w:r>
    </w:p>
    <w:p w:rsidR="004D174C" w:rsidRDefault="004D174C" w:rsidP="004A3B39">
      <w:pPr>
        <w:pStyle w:val="PlainText"/>
        <w:rPr>
          <w:lang w:val="ru-RU"/>
        </w:rPr>
      </w:pPr>
      <w:r>
        <w:rPr>
          <w:lang w:val="ru-RU"/>
        </w:rPr>
        <w:t xml:space="preserve"> </w:t>
      </w:r>
    </w:p>
    <w:p w:rsidR="004D174C" w:rsidRDefault="004D174C" w:rsidP="004A3B39">
      <w:pPr>
        <w:pStyle w:val="PlainText"/>
        <w:rPr>
          <w:lang w:val="ru-RU"/>
        </w:rPr>
      </w:pPr>
    </w:p>
    <w:p w:rsidR="004D174C" w:rsidRDefault="004D174C" w:rsidP="004A3B39">
      <w:pPr>
        <w:pStyle w:val="PlainText"/>
        <w:rPr>
          <w:lang w:val="ru-RU"/>
        </w:rPr>
      </w:pPr>
    </w:p>
    <w:p w:rsidR="004D174C" w:rsidRDefault="004D174C" w:rsidP="004A3B39">
      <w:pPr>
        <w:pStyle w:val="PlainText"/>
        <w:rPr>
          <w:lang w:val="ru-RU"/>
        </w:rPr>
      </w:pPr>
      <w:r>
        <w:rPr>
          <w:lang w:val="ru-RU"/>
        </w:rPr>
        <w:t>Сенсоры и расположение:</w:t>
      </w:r>
    </w:p>
    <w:p w:rsidR="004D174C" w:rsidRDefault="004D174C" w:rsidP="001C7C4D">
      <w:pPr>
        <w:pStyle w:val="PlainText"/>
        <w:ind w:left="708"/>
        <w:rPr>
          <w:lang w:val="ru-RU"/>
        </w:rPr>
      </w:pPr>
      <w:r w:rsidRPr="001C7C4D">
        <w:rPr>
          <w:sz w:val="22"/>
          <w:lang w:val="ru-RU"/>
        </w:rPr>
        <w:t>1</w:t>
      </w:r>
      <w:r>
        <w:rPr>
          <w:sz w:val="22"/>
          <w:lang w:val="ru-RU"/>
        </w:rPr>
        <w:t xml:space="preserve">) </w:t>
      </w:r>
      <w:r w:rsidRPr="001C7C4D">
        <w:rPr>
          <w:sz w:val="22"/>
          <w:lang w:val="ru-RU"/>
        </w:rPr>
        <w:t>Расстояние</w:t>
      </w:r>
      <w:r>
        <w:rPr>
          <w:lang w:val="ru-RU"/>
        </w:rPr>
        <w:t xml:space="preserve"> и форма - Ультразвук, аналоговый ИК, лазерная линия – на мачте сверху.</w:t>
      </w:r>
    </w:p>
    <w:p w:rsidR="004D174C" w:rsidRDefault="004D174C" w:rsidP="001C7C4D">
      <w:pPr>
        <w:pStyle w:val="PlainText"/>
        <w:ind w:firstLine="708"/>
        <w:rPr>
          <w:lang w:val="ru-RU"/>
        </w:rPr>
      </w:pPr>
      <w:r>
        <w:rPr>
          <w:lang w:val="ru-RU"/>
        </w:rPr>
        <w:t>2) «Бампер» - 4 ИК, которые по 10см - по углам, под 45</w:t>
      </w:r>
      <w:r w:rsidRPr="000E1701">
        <w:rPr>
          <w:lang w:val="ru-RU"/>
        </w:rPr>
        <w:t>град</w:t>
      </w:r>
      <w:r>
        <w:rPr>
          <w:lang w:val="ru-RU"/>
        </w:rPr>
        <w:t xml:space="preserve"> примерно </w:t>
      </w:r>
    </w:p>
    <w:p w:rsidR="004D174C" w:rsidRDefault="004D174C" w:rsidP="001C7C4D">
      <w:pPr>
        <w:pStyle w:val="PlainText"/>
        <w:ind w:left="708"/>
        <w:rPr>
          <w:lang w:val="ru-RU"/>
        </w:rPr>
      </w:pPr>
      <w:r>
        <w:rPr>
          <w:lang w:val="ru-RU"/>
        </w:rPr>
        <w:t>3) Датчик наличия поверхности - 1 ИК смотрит вниз перед собой, в носовой части.</w:t>
      </w:r>
    </w:p>
    <w:p w:rsidR="004D174C" w:rsidRDefault="004D174C" w:rsidP="001C7C4D">
      <w:pPr>
        <w:pStyle w:val="PlainText"/>
        <w:ind w:left="708"/>
        <w:rPr>
          <w:lang w:val="ru-RU"/>
        </w:rPr>
      </w:pPr>
      <w:r>
        <w:rPr>
          <w:lang w:val="ru-RU"/>
        </w:rPr>
        <w:t>4) Освещенность – 2 фоторезистора (датчики света), направлены вверх и чуть в стороны, чтоб знать с какой стороны больше светит.</w:t>
      </w:r>
    </w:p>
    <w:p w:rsidR="004D174C" w:rsidRDefault="004D174C" w:rsidP="001C7C4D">
      <w:pPr>
        <w:pStyle w:val="PlainText"/>
        <w:ind w:left="705"/>
        <w:rPr>
          <w:lang w:val="ru-RU"/>
        </w:rPr>
      </w:pPr>
      <w:r>
        <w:rPr>
          <w:lang w:val="ru-RU"/>
        </w:rPr>
        <w:t>5) Телефон и его камера будет впереди, на скошенной панели. Поворот камеры и телефона будет только в вертикальной плоскости. (Не как мачта).</w:t>
      </w:r>
    </w:p>
    <w:p w:rsidR="004D174C" w:rsidRDefault="004D174C" w:rsidP="001C7C4D">
      <w:pPr>
        <w:pStyle w:val="PlainText"/>
        <w:ind w:left="705"/>
        <w:rPr>
          <w:lang w:val="ru-RU"/>
        </w:rPr>
      </w:pPr>
      <w:r>
        <w:rPr>
          <w:lang w:val="ru-RU"/>
        </w:rPr>
        <w:t xml:space="preserve">6) Компас, гиро, акселерометр – внутри корпуса. </w:t>
      </w:r>
    </w:p>
    <w:p w:rsidR="004D174C" w:rsidRDefault="004D174C" w:rsidP="001C7C4D">
      <w:pPr>
        <w:pStyle w:val="PlainText"/>
        <w:ind w:left="705"/>
        <w:rPr>
          <w:lang w:val="ru-RU"/>
        </w:rPr>
      </w:pPr>
      <w:r>
        <w:rPr>
          <w:lang w:val="ru-RU"/>
        </w:rPr>
        <w:t>7) Датчик потребления общего потребления тока, вольтаж батареек – внутри.</w:t>
      </w:r>
    </w:p>
    <w:p w:rsidR="004D174C" w:rsidRDefault="004D174C" w:rsidP="001C7C4D">
      <w:pPr>
        <w:pStyle w:val="PlainText"/>
        <w:ind w:left="705"/>
        <w:rPr>
          <w:lang w:val="ru-RU"/>
        </w:rPr>
      </w:pPr>
    </w:p>
    <w:p w:rsidR="004D174C" w:rsidRDefault="004D174C" w:rsidP="001C7C4D">
      <w:pPr>
        <w:pStyle w:val="PlainText"/>
        <w:ind w:left="705"/>
        <w:rPr>
          <w:lang w:val="ru-RU"/>
        </w:rPr>
      </w:pPr>
    </w:p>
    <w:p w:rsidR="004D174C" w:rsidRDefault="004D174C" w:rsidP="001C7C4D">
      <w:pPr>
        <w:pStyle w:val="PlainText"/>
        <w:ind w:left="705"/>
        <w:rPr>
          <w:lang w:val="ru-RU"/>
        </w:rPr>
      </w:pPr>
    </w:p>
    <w:p w:rsidR="004D174C" w:rsidRDefault="004D174C" w:rsidP="00FC6D32">
      <w:pPr>
        <w:pStyle w:val="PlainText"/>
        <w:ind w:left="705" w:hanging="705"/>
        <w:rPr>
          <w:lang w:val="ru-RU"/>
        </w:rPr>
      </w:pPr>
      <w:r>
        <w:rPr>
          <w:lang w:val="ru-RU"/>
        </w:rPr>
        <w:t>Дополнительные штуки:</w:t>
      </w:r>
    </w:p>
    <w:p w:rsidR="004D174C" w:rsidRDefault="004D174C" w:rsidP="00FC6D32">
      <w:pPr>
        <w:pStyle w:val="PlainText"/>
        <w:numPr>
          <w:ilvl w:val="0"/>
          <w:numId w:val="1"/>
        </w:numPr>
        <w:rPr>
          <w:lang w:val="ru-RU"/>
        </w:rPr>
      </w:pPr>
      <w:r>
        <w:rPr>
          <w:lang w:val="ru-RU"/>
        </w:rPr>
        <w:t>Фары – по несколько ярких светодиодов по бокам скошенной панели.</w:t>
      </w:r>
    </w:p>
    <w:p w:rsidR="004D174C" w:rsidRDefault="004D174C" w:rsidP="00FC6D32">
      <w:pPr>
        <w:pStyle w:val="PlainText"/>
        <w:numPr>
          <w:ilvl w:val="0"/>
          <w:numId w:val="1"/>
        </w:numPr>
        <w:rPr>
          <w:lang w:val="ru-RU"/>
        </w:rPr>
      </w:pPr>
      <w:r>
        <w:rPr>
          <w:lang w:val="ru-RU"/>
        </w:rPr>
        <w:t>… будем добавлять походу, если будет что.</w:t>
      </w:r>
    </w:p>
    <w:p w:rsidR="004D174C" w:rsidRDefault="004D174C" w:rsidP="00FC6D32">
      <w:pPr>
        <w:pStyle w:val="PlainText"/>
        <w:rPr>
          <w:lang w:val="ru-RU"/>
        </w:rPr>
      </w:pPr>
    </w:p>
    <w:p w:rsidR="004D174C" w:rsidRDefault="004D174C" w:rsidP="00D306CC">
      <w:pPr>
        <w:pStyle w:val="PlainText"/>
        <w:rPr>
          <w:lang w:val="ru-RU"/>
        </w:rPr>
      </w:pPr>
      <w:r>
        <w:rPr>
          <w:lang w:val="ru-RU"/>
        </w:rPr>
        <w:t xml:space="preserve"> </w:t>
      </w:r>
    </w:p>
    <w:p w:rsidR="004D174C" w:rsidRDefault="004D174C" w:rsidP="00D306CC">
      <w:pPr>
        <w:pStyle w:val="PlainText"/>
        <w:rPr>
          <w:lang w:val="ru-RU"/>
        </w:rPr>
      </w:pPr>
    </w:p>
    <w:p w:rsidR="004D174C" w:rsidRDefault="004D174C" w:rsidP="00D306CC">
      <w:pPr>
        <w:pStyle w:val="PlainText"/>
        <w:rPr>
          <w:lang w:val="ru-RU"/>
        </w:rPr>
      </w:pPr>
      <w:r>
        <w:rPr>
          <w:lang w:val="ru-RU"/>
        </w:rPr>
        <w:t>Что можно будет включать/отключать программно:</w:t>
      </w:r>
    </w:p>
    <w:p w:rsidR="004D174C" w:rsidRDefault="004D174C" w:rsidP="00D306CC">
      <w:pPr>
        <w:pStyle w:val="PlainText"/>
        <w:rPr>
          <w:lang w:val="ru-RU"/>
        </w:rPr>
      </w:pPr>
    </w:p>
    <w:p w:rsidR="004D174C" w:rsidRDefault="004D174C" w:rsidP="00BA4981">
      <w:pPr>
        <w:pStyle w:val="PlainText"/>
        <w:numPr>
          <w:ilvl w:val="0"/>
          <w:numId w:val="2"/>
        </w:numPr>
        <w:rPr>
          <w:lang w:val="ru-RU"/>
        </w:rPr>
      </w:pPr>
      <w:r>
        <w:rPr>
          <w:lang w:val="ru-RU"/>
        </w:rPr>
        <w:t>«Бампер» и датчик наличия поверхности – питание общее, т.е. включать и отключать можно будет только вместе.</w:t>
      </w:r>
    </w:p>
    <w:p w:rsidR="004D174C" w:rsidRDefault="004D174C" w:rsidP="00BA4981">
      <w:pPr>
        <w:pStyle w:val="PlainText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Сенсоры на мачте – вместе. </w:t>
      </w:r>
    </w:p>
    <w:p w:rsidR="004D174C" w:rsidRDefault="004D174C" w:rsidP="00BA4981">
      <w:pPr>
        <w:pStyle w:val="PlainText"/>
        <w:numPr>
          <w:ilvl w:val="0"/>
          <w:numId w:val="2"/>
        </w:numPr>
        <w:rPr>
          <w:lang w:val="ru-RU"/>
        </w:rPr>
      </w:pPr>
      <w:r>
        <w:rPr>
          <w:lang w:val="ru-RU"/>
        </w:rPr>
        <w:t>Лазер.</w:t>
      </w:r>
    </w:p>
    <w:p w:rsidR="004D174C" w:rsidRDefault="004D174C" w:rsidP="00BA4981">
      <w:pPr>
        <w:pStyle w:val="PlainText"/>
        <w:numPr>
          <w:ilvl w:val="0"/>
          <w:numId w:val="2"/>
        </w:numPr>
        <w:rPr>
          <w:lang w:val="ru-RU"/>
        </w:rPr>
      </w:pPr>
      <w:r>
        <w:rPr>
          <w:lang w:val="ru-RU"/>
        </w:rPr>
        <w:t>Питание моторов и их контроллер.</w:t>
      </w:r>
    </w:p>
    <w:p w:rsidR="004D174C" w:rsidRDefault="004D174C" w:rsidP="00BA4981">
      <w:pPr>
        <w:pStyle w:val="PlainText"/>
        <w:numPr>
          <w:ilvl w:val="0"/>
          <w:numId w:val="2"/>
        </w:numPr>
        <w:rPr>
          <w:lang w:val="ru-RU"/>
        </w:rPr>
      </w:pPr>
      <w:r>
        <w:rPr>
          <w:lang w:val="ru-RU"/>
        </w:rPr>
        <w:t>Фары.</w:t>
      </w:r>
    </w:p>
    <w:p w:rsidR="004D174C" w:rsidRDefault="004D174C" w:rsidP="00BA4981">
      <w:pPr>
        <w:pStyle w:val="PlainText"/>
        <w:numPr>
          <w:ilvl w:val="0"/>
          <w:numId w:val="2"/>
        </w:numPr>
        <w:rPr>
          <w:lang w:val="ru-RU"/>
        </w:rPr>
      </w:pPr>
      <w:r>
        <w:rPr>
          <w:lang w:val="de-DE"/>
        </w:rPr>
        <w:t xml:space="preserve">Bluetooth </w:t>
      </w:r>
      <w:r>
        <w:rPr>
          <w:lang w:val="ru-RU"/>
        </w:rPr>
        <w:t>модуль.</w:t>
      </w:r>
    </w:p>
    <w:p w:rsidR="004D174C" w:rsidRDefault="004D174C" w:rsidP="00BA4981">
      <w:pPr>
        <w:pStyle w:val="PlainText"/>
        <w:numPr>
          <w:ilvl w:val="0"/>
          <w:numId w:val="2"/>
        </w:numPr>
        <w:rPr>
          <w:lang w:val="ru-RU"/>
        </w:rPr>
      </w:pPr>
      <w:r>
        <w:rPr>
          <w:lang w:val="ru-RU"/>
        </w:rPr>
        <w:t>Компас, гироскоп, акселерометр – вместе.</w:t>
      </w:r>
    </w:p>
    <w:p w:rsidR="004D174C" w:rsidRDefault="004D174C" w:rsidP="00BA4981">
      <w:pPr>
        <w:pStyle w:val="PlainText"/>
        <w:numPr>
          <w:ilvl w:val="0"/>
          <w:numId w:val="2"/>
        </w:numPr>
        <w:rPr>
          <w:lang w:val="ru-RU"/>
        </w:rPr>
      </w:pPr>
      <w:r>
        <w:rPr>
          <w:lang w:val="ru-RU"/>
        </w:rPr>
        <w:t>Так же будет возможность полностью выключить робот не только кнопкой, но и программно.</w:t>
      </w:r>
    </w:p>
    <w:p w:rsidR="004D174C" w:rsidRDefault="004D174C" w:rsidP="00D306CC">
      <w:pPr>
        <w:pStyle w:val="PlainText"/>
        <w:rPr>
          <w:lang w:val="ru-RU"/>
        </w:rPr>
      </w:pPr>
    </w:p>
    <w:p w:rsidR="004D174C" w:rsidRDefault="004D174C" w:rsidP="00D306CC">
      <w:pPr>
        <w:pStyle w:val="PlainText"/>
        <w:rPr>
          <w:lang w:val="ru-RU"/>
        </w:rPr>
      </w:pPr>
    </w:p>
    <w:p w:rsidR="004D174C" w:rsidRDefault="004D174C" w:rsidP="00D306CC">
      <w:pPr>
        <w:pStyle w:val="PlainText"/>
        <w:rPr>
          <w:lang w:val="ru-RU"/>
        </w:rPr>
      </w:pPr>
    </w:p>
    <w:p w:rsidR="004D174C" w:rsidRDefault="004D174C" w:rsidP="00D306CC">
      <w:pPr>
        <w:pStyle w:val="PlainText"/>
        <w:rPr>
          <w:lang w:val="ru-RU"/>
        </w:rPr>
      </w:pPr>
    </w:p>
    <w:p w:rsidR="004D174C" w:rsidRDefault="004D174C" w:rsidP="00D306CC">
      <w:pPr>
        <w:pStyle w:val="PlainText"/>
        <w:rPr>
          <w:lang w:val="ru-RU"/>
        </w:rPr>
      </w:pPr>
      <w:r>
        <w:rPr>
          <w:lang w:val="ru-RU"/>
        </w:rPr>
        <w:t>To Do List:</w:t>
      </w:r>
    </w:p>
    <w:p w:rsidR="004D174C" w:rsidRDefault="004D174C" w:rsidP="00D306CC">
      <w:pPr>
        <w:pStyle w:val="PlainText"/>
        <w:rPr>
          <w:lang w:val="ru-RU"/>
        </w:rPr>
      </w:pPr>
    </w:p>
    <w:p w:rsidR="004D174C" w:rsidRDefault="004D174C" w:rsidP="00D306CC">
      <w:pPr>
        <w:pStyle w:val="PlainText"/>
        <w:rPr>
          <w:lang w:val="ru-RU"/>
        </w:rPr>
      </w:pPr>
      <w:r>
        <w:rPr>
          <w:lang w:val="ru-RU"/>
        </w:rPr>
        <w:t>Хард:</w:t>
      </w:r>
    </w:p>
    <w:p w:rsidR="004D174C" w:rsidRDefault="004D174C" w:rsidP="002F0726">
      <w:pPr>
        <w:pStyle w:val="PlainText"/>
        <w:numPr>
          <w:ilvl w:val="0"/>
          <w:numId w:val="3"/>
        </w:numPr>
        <w:rPr>
          <w:lang w:val="ru-RU"/>
        </w:rPr>
      </w:pPr>
      <w:r>
        <w:rPr>
          <w:lang w:val="ru-RU"/>
        </w:rPr>
        <w:t>Протестировать все запчасти. Убедится, что все работает.</w:t>
      </w:r>
    </w:p>
    <w:p w:rsidR="004D174C" w:rsidRDefault="004D174C" w:rsidP="002F0726">
      <w:pPr>
        <w:pStyle w:val="PlainText"/>
        <w:numPr>
          <w:ilvl w:val="0"/>
          <w:numId w:val="3"/>
        </w:numPr>
        <w:rPr>
          <w:lang w:val="ru-RU"/>
        </w:rPr>
      </w:pPr>
      <w:r>
        <w:rPr>
          <w:lang w:val="ru-RU"/>
        </w:rPr>
        <w:t>Протестировать и научится работать с компасом и гироскопом – там не все так просто.</w:t>
      </w:r>
    </w:p>
    <w:p w:rsidR="004D174C" w:rsidRDefault="004D174C" w:rsidP="002F0726">
      <w:pPr>
        <w:pStyle w:val="PlainText"/>
        <w:numPr>
          <w:ilvl w:val="0"/>
          <w:numId w:val="3"/>
        </w:numPr>
        <w:rPr>
          <w:lang w:val="ru-RU"/>
        </w:rPr>
      </w:pPr>
      <w:r>
        <w:rPr>
          <w:lang w:val="ru-RU"/>
        </w:rPr>
        <w:t>Спаять все, собрать детали в корпус.</w:t>
      </w:r>
    </w:p>
    <w:p w:rsidR="004D174C" w:rsidRDefault="004D174C" w:rsidP="00726AB8">
      <w:pPr>
        <w:pStyle w:val="PlainText"/>
        <w:rPr>
          <w:lang w:val="ru-RU"/>
        </w:rPr>
      </w:pPr>
    </w:p>
    <w:p w:rsidR="004D174C" w:rsidRDefault="004D174C" w:rsidP="00726AB8">
      <w:pPr>
        <w:pStyle w:val="PlainText"/>
        <w:rPr>
          <w:lang w:val="ru-RU"/>
        </w:rPr>
      </w:pPr>
      <w:r>
        <w:rPr>
          <w:lang w:val="ru-RU"/>
        </w:rPr>
        <w:t>Софт:</w:t>
      </w:r>
    </w:p>
    <w:p w:rsidR="004D174C" w:rsidRDefault="004D174C" w:rsidP="00726AB8">
      <w:pPr>
        <w:pStyle w:val="PlainText"/>
        <w:numPr>
          <w:ilvl w:val="0"/>
          <w:numId w:val="4"/>
        </w:numPr>
        <w:rPr>
          <w:lang w:val="ru-RU"/>
        </w:rPr>
      </w:pPr>
      <w:r>
        <w:rPr>
          <w:lang w:val="ru-RU"/>
        </w:rPr>
        <w:t>Функции управления моторами, алгоритмы калибровки.</w:t>
      </w:r>
    </w:p>
    <w:p w:rsidR="004D174C" w:rsidRDefault="004D174C" w:rsidP="00726AB8">
      <w:pPr>
        <w:pStyle w:val="PlainText"/>
        <w:numPr>
          <w:ilvl w:val="0"/>
          <w:numId w:val="4"/>
        </w:numPr>
        <w:rPr>
          <w:lang w:val="ru-RU"/>
        </w:rPr>
      </w:pPr>
      <w:r>
        <w:rPr>
          <w:lang w:val="ru-RU"/>
        </w:rPr>
        <w:t>Протокол передачи инфо и команд по блютусу.</w:t>
      </w:r>
    </w:p>
    <w:p w:rsidR="004D174C" w:rsidRDefault="004D174C" w:rsidP="00726AB8">
      <w:pPr>
        <w:pStyle w:val="PlainText"/>
        <w:numPr>
          <w:ilvl w:val="0"/>
          <w:numId w:val="4"/>
        </w:numPr>
        <w:rPr>
          <w:lang w:val="ru-RU"/>
        </w:rPr>
      </w:pPr>
      <w:r>
        <w:rPr>
          <w:lang w:val="ru-RU"/>
        </w:rPr>
        <w:t>Функции сенсоров, управление мачтой, вычисление расстояний из показателей сенсоров.</w:t>
      </w:r>
    </w:p>
    <w:p w:rsidR="004D174C" w:rsidRDefault="004D174C" w:rsidP="003C2CE4">
      <w:pPr>
        <w:pStyle w:val="PlainText"/>
        <w:numPr>
          <w:ilvl w:val="0"/>
          <w:numId w:val="4"/>
        </w:numPr>
        <w:rPr>
          <w:lang w:val="ru-RU"/>
        </w:rPr>
      </w:pPr>
      <w:r>
        <w:rPr>
          <w:lang w:val="ru-RU"/>
        </w:rPr>
        <w:t>Программа для компьютера – прием/передача блютус данных, управление, логирование.</w:t>
      </w:r>
    </w:p>
    <w:p w:rsidR="004D174C" w:rsidRDefault="004D174C" w:rsidP="00726AB8">
      <w:pPr>
        <w:pStyle w:val="PlainText"/>
        <w:numPr>
          <w:ilvl w:val="0"/>
          <w:numId w:val="4"/>
        </w:numPr>
        <w:rPr>
          <w:lang w:val="ru-RU"/>
        </w:rPr>
      </w:pPr>
      <w:r>
        <w:rPr>
          <w:lang w:val="ru-RU"/>
        </w:rPr>
        <w:t>Алгоритм учета потребления энергии (чтоб знать уровень заряда батареек)</w:t>
      </w:r>
    </w:p>
    <w:p w:rsidR="004D174C" w:rsidRDefault="004D174C" w:rsidP="00726AB8">
      <w:pPr>
        <w:pStyle w:val="PlainText"/>
        <w:numPr>
          <w:ilvl w:val="0"/>
          <w:numId w:val="4"/>
        </w:numPr>
        <w:rPr>
          <w:lang w:val="ru-RU"/>
        </w:rPr>
      </w:pPr>
      <w:r>
        <w:rPr>
          <w:lang w:val="ru-RU"/>
        </w:rPr>
        <w:t>Навигационная система (компас, акселерометр, гиро) – надо научится уверенно вычислять положение и ориентацию в пространстве.</w:t>
      </w:r>
    </w:p>
    <w:p w:rsidR="004D174C" w:rsidRDefault="004D174C" w:rsidP="00042D2F">
      <w:pPr>
        <w:pStyle w:val="PlainText"/>
        <w:ind w:left="360"/>
        <w:rPr>
          <w:lang w:val="ru-RU"/>
        </w:rPr>
      </w:pPr>
    </w:p>
    <w:p w:rsidR="004D174C" w:rsidRDefault="004D174C" w:rsidP="00042D2F">
      <w:pPr>
        <w:pStyle w:val="PlainText"/>
        <w:rPr>
          <w:lang w:val="ru-RU"/>
        </w:rPr>
      </w:pPr>
      <w:r>
        <w:rPr>
          <w:lang w:val="ru-RU"/>
        </w:rPr>
        <w:t>Интересное, до телефона:</w:t>
      </w:r>
    </w:p>
    <w:p w:rsidR="004D174C" w:rsidRDefault="004D174C" w:rsidP="003C2CE4">
      <w:pPr>
        <w:pStyle w:val="PlainText"/>
        <w:numPr>
          <w:ilvl w:val="0"/>
          <w:numId w:val="5"/>
        </w:numPr>
        <w:rPr>
          <w:lang w:val="ru-RU"/>
        </w:rPr>
      </w:pPr>
      <w:r>
        <w:rPr>
          <w:lang w:val="ru-RU"/>
        </w:rPr>
        <w:t>Автономный режим (объезд препятствий и т.д.)</w:t>
      </w:r>
    </w:p>
    <w:p w:rsidR="004D174C" w:rsidRDefault="004D174C" w:rsidP="003C2CE4">
      <w:pPr>
        <w:pStyle w:val="PlainText"/>
        <w:numPr>
          <w:ilvl w:val="0"/>
          <w:numId w:val="5"/>
        </w:numPr>
        <w:rPr>
          <w:lang w:val="ru-RU"/>
        </w:rPr>
      </w:pPr>
      <w:r>
        <w:rPr>
          <w:lang w:val="ru-RU"/>
        </w:rPr>
        <w:t>Запоминание карты и/или маршрута (примитивное, на уровне микроконтроллера)</w:t>
      </w:r>
    </w:p>
    <w:p w:rsidR="004D174C" w:rsidRPr="002F0726" w:rsidRDefault="004D174C" w:rsidP="003C2CE4">
      <w:pPr>
        <w:pStyle w:val="PlainText"/>
        <w:numPr>
          <w:ilvl w:val="0"/>
          <w:numId w:val="5"/>
        </w:numPr>
        <w:rPr>
          <w:lang w:val="ru-RU"/>
        </w:rPr>
      </w:pPr>
      <w:r>
        <w:rPr>
          <w:lang w:val="ru-RU"/>
        </w:rPr>
        <w:t>Авто поиск зарядной станции.</w:t>
      </w:r>
    </w:p>
    <w:sectPr w:rsidR="004D174C" w:rsidRPr="002F0726" w:rsidSect="00D306CC">
      <w:pgSz w:w="11906" w:h="16838"/>
      <w:pgMar w:top="850" w:right="1152" w:bottom="850" w:left="1152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40571D"/>
    <w:multiLevelType w:val="hybridMultilevel"/>
    <w:tmpl w:val="92EA91A4"/>
    <w:lvl w:ilvl="0" w:tplc="0422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2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>
    <w:nsid w:val="495D327A"/>
    <w:multiLevelType w:val="hybridMultilevel"/>
    <w:tmpl w:val="E8521E74"/>
    <w:lvl w:ilvl="0" w:tplc="E9C4985E">
      <w:start w:val="1"/>
      <w:numFmt w:val="decimal"/>
      <w:lvlText w:val="%1)"/>
      <w:lvlJc w:val="left"/>
      <w:pPr>
        <w:tabs>
          <w:tab w:val="num" w:pos="1065"/>
        </w:tabs>
        <w:ind w:left="1065" w:hanging="360"/>
      </w:pPr>
      <w:rPr>
        <w:rFonts w:cs="Times New Roman" w:hint="default"/>
      </w:rPr>
    </w:lvl>
    <w:lvl w:ilvl="1" w:tplc="0422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  <w:rPr>
        <w:rFonts w:cs="Times New Roman"/>
      </w:rPr>
    </w:lvl>
  </w:abstractNum>
  <w:abstractNum w:abstractNumId="2">
    <w:nsid w:val="56A95758"/>
    <w:multiLevelType w:val="hybridMultilevel"/>
    <w:tmpl w:val="72FEF34C"/>
    <w:lvl w:ilvl="0" w:tplc="0422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2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>
    <w:nsid w:val="6B380B27"/>
    <w:multiLevelType w:val="hybridMultilevel"/>
    <w:tmpl w:val="BC14E09E"/>
    <w:lvl w:ilvl="0" w:tplc="0422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2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>
    <w:nsid w:val="6D53518C"/>
    <w:multiLevelType w:val="hybridMultilevel"/>
    <w:tmpl w:val="A84CFA66"/>
    <w:lvl w:ilvl="0" w:tplc="0422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2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stylePaneFormatFilter w:val="3F01"/>
  <w:defaultTabStop w:val="708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96DDA"/>
    <w:rsid w:val="00042D2F"/>
    <w:rsid w:val="000E1701"/>
    <w:rsid w:val="001C7C4D"/>
    <w:rsid w:val="001F21C5"/>
    <w:rsid w:val="002E4B82"/>
    <w:rsid w:val="002F0726"/>
    <w:rsid w:val="00357299"/>
    <w:rsid w:val="003C2CE4"/>
    <w:rsid w:val="003C7DAE"/>
    <w:rsid w:val="003E2D0E"/>
    <w:rsid w:val="004A3B39"/>
    <w:rsid w:val="004D174C"/>
    <w:rsid w:val="00726AB8"/>
    <w:rsid w:val="00A13C60"/>
    <w:rsid w:val="00A96DDA"/>
    <w:rsid w:val="00BA4981"/>
    <w:rsid w:val="00D306CC"/>
    <w:rsid w:val="00E3328D"/>
    <w:rsid w:val="00E8269D"/>
    <w:rsid w:val="00ED005E"/>
    <w:rsid w:val="00FC6D32"/>
    <w:rsid w:val="00FD7BDD"/>
    <w:rsid w:val="00FE7CFB"/>
    <w:rsid w:val="00FF00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2"/>
        <w:szCs w:val="22"/>
        <w:lang w:val="uk-UA" w:eastAsia="uk-UA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7DAE"/>
    <w:rPr>
      <w:sz w:val="24"/>
      <w:szCs w:val="24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rsid w:val="00D306CC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semiHidden/>
    <w:locked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</TotalTime>
  <Pages>2</Pages>
  <Words>1431</Words>
  <Characters>816</Characters>
  <Application>Microsoft Office Outlook</Application>
  <DocSecurity>0</DocSecurity>
  <Lines>0</Lines>
  <Paragraphs>0</Paragraphs>
  <ScaleCrop>false</ScaleCrop>
  <Company>zz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Laur</dc:creator>
  <cp:keywords/>
  <dc:description/>
  <cp:lastModifiedBy>Laur</cp:lastModifiedBy>
  <cp:revision>2</cp:revision>
  <dcterms:created xsi:type="dcterms:W3CDTF">2013-04-21T21:12:00Z</dcterms:created>
  <dcterms:modified xsi:type="dcterms:W3CDTF">2013-04-21T21:12:00Z</dcterms:modified>
</cp:coreProperties>
</file>